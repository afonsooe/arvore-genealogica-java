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5665" w14:textId="72C50866" w:rsidR="00922E5B" w:rsidRPr="00303836" w:rsidRDefault="00922E5B" w:rsidP="00303836">
      <w:pPr>
        <w:jc w:val="both"/>
        <w:rPr>
          <w:rFonts w:ascii="Arial" w:hAnsi="Arial" w:cs="Arial"/>
          <w:sz w:val="24"/>
          <w:szCs w:val="24"/>
        </w:rPr>
      </w:pPr>
    </w:p>
    <w:p w14:paraId="7C120180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Relatório — Atividade Prática: Árvore Genealógica</w:t>
      </w:r>
    </w:p>
    <w:p w14:paraId="16CAECC3" w14:textId="77777777" w:rsid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5D044E43" w14:textId="09D6F6E9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Integrantes do Grupo</w:t>
      </w:r>
      <w:r w:rsidRPr="00303836">
        <w:rPr>
          <w:rFonts w:ascii="Arial" w:hAnsi="Arial" w:cs="Arial"/>
          <w:b/>
          <w:bCs/>
          <w:sz w:val="24"/>
          <w:szCs w:val="24"/>
        </w:rPr>
        <w:t>:</w:t>
      </w:r>
    </w:p>
    <w:p w14:paraId="093B5528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03836">
        <w:rPr>
          <w:rFonts w:ascii="Arial" w:hAnsi="Arial" w:cs="Arial"/>
          <w:sz w:val="24"/>
          <w:szCs w:val="24"/>
        </w:rPr>
        <w:t>Erivelton</w:t>
      </w:r>
      <w:proofErr w:type="spellEnd"/>
      <w:r w:rsidRPr="00303836">
        <w:rPr>
          <w:rFonts w:ascii="Arial" w:hAnsi="Arial" w:cs="Arial"/>
          <w:sz w:val="24"/>
          <w:szCs w:val="24"/>
        </w:rPr>
        <w:t xml:space="preserve"> Oliveira Afonso</w:t>
      </w:r>
    </w:p>
    <w:p w14:paraId="443E99D3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Felipe Oliveira Mendes</w:t>
      </w:r>
    </w:p>
    <w:p w14:paraId="30A019A2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Marcos Silva Souza</w:t>
      </w:r>
    </w:p>
    <w:p w14:paraId="09041780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Silvio Aparecido Rêgo Silva</w:t>
      </w:r>
    </w:p>
    <w:p w14:paraId="2D67B9D3" w14:textId="77777777" w:rsid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7D062D16" w14:textId="1A5441A9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1. Pessoa Histórica Escolhida</w:t>
      </w:r>
    </w:p>
    <w:p w14:paraId="28F54E7E" w14:textId="7F50ADCA" w:rsid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A pessoa escolhida para a construção da árvore genealógica foi Dom Pedro II, segundo e último imperador do Brasil.</w:t>
      </w:r>
    </w:p>
    <w:p w14:paraId="55280BED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2092063A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2. Fontes Utilizadas na Pesquisa</w:t>
      </w:r>
    </w:p>
    <w:p w14:paraId="7C3AFADA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As informações da árvore genealógica foram pesquisadas em fontes históricas e sites especializados, entre eles:</w:t>
      </w:r>
    </w:p>
    <w:p w14:paraId="5CF583CD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Wikipédia — Dom Pedro II</w:t>
      </w:r>
    </w:p>
    <w:p w14:paraId="51CE2FE8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Brasil Escola — Dom Pedro II</w:t>
      </w:r>
    </w:p>
    <w:p w14:paraId="6E10A85A" w14:textId="7C5E7283" w:rsid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 xml:space="preserve">Enciclopédia </w:t>
      </w:r>
      <w:proofErr w:type="spellStart"/>
      <w:r w:rsidRPr="00303836">
        <w:rPr>
          <w:rFonts w:ascii="Arial" w:hAnsi="Arial" w:cs="Arial"/>
          <w:sz w:val="24"/>
          <w:szCs w:val="24"/>
        </w:rPr>
        <w:t>Britannica</w:t>
      </w:r>
      <w:proofErr w:type="spellEnd"/>
    </w:p>
    <w:p w14:paraId="4E5C0F9D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10177311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3. Quantidade de Nós da Árvore</w:t>
      </w:r>
    </w:p>
    <w:p w14:paraId="7590215A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A árvore genealógica construída possui 31 nós no total, distribuídos da seguinte forma:</w:t>
      </w:r>
    </w:p>
    <w:p w14:paraId="33846EEE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1 pessoa principal (raiz)</w:t>
      </w:r>
    </w:p>
    <w:p w14:paraId="7AA06970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2 pais</w:t>
      </w:r>
    </w:p>
    <w:p w14:paraId="76F9EABD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4 avós</w:t>
      </w:r>
    </w:p>
    <w:p w14:paraId="6CAF5B01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lastRenderedPageBreak/>
        <w:t>8 bisavós</w:t>
      </w:r>
    </w:p>
    <w:p w14:paraId="1E43296E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16 trisavós</w:t>
      </w:r>
    </w:p>
    <w:p w14:paraId="11992260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4. O que é Recursividade?</w:t>
      </w:r>
    </w:p>
    <w:p w14:paraId="39D5387A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Recursividade é uma técnica de programação em que um método chama a si mesmo para resolver partes menores de um problema.</w:t>
      </w:r>
    </w:p>
    <w:p w14:paraId="2C6388C5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 xml:space="preserve">No trabalho desenvolvido, a recursividade foi utilizada no método </w:t>
      </w:r>
      <w:proofErr w:type="spellStart"/>
      <w:r w:rsidRPr="00303836">
        <w:rPr>
          <w:rFonts w:ascii="Arial" w:hAnsi="Arial" w:cs="Arial"/>
          <w:sz w:val="24"/>
          <w:szCs w:val="24"/>
        </w:rPr>
        <w:t>imprimirArvore</w:t>
      </w:r>
      <w:proofErr w:type="spellEnd"/>
      <w:r w:rsidRPr="00303836">
        <w:rPr>
          <w:rFonts w:ascii="Arial" w:hAnsi="Arial" w:cs="Arial"/>
          <w:sz w:val="24"/>
          <w:szCs w:val="24"/>
        </w:rPr>
        <w:t xml:space="preserve">. Esse método percorre todos os nós da árvore genealógica de forma automática. Para cada filho encontrado, o método chama novamente ele mesmo, aumentando o nível da </w:t>
      </w:r>
      <w:proofErr w:type="spellStart"/>
      <w:r w:rsidRPr="00303836">
        <w:rPr>
          <w:rFonts w:ascii="Arial" w:hAnsi="Arial" w:cs="Arial"/>
          <w:sz w:val="24"/>
          <w:szCs w:val="24"/>
        </w:rPr>
        <w:t>indentação</w:t>
      </w:r>
      <w:proofErr w:type="spellEnd"/>
      <w:r w:rsidRPr="00303836">
        <w:rPr>
          <w:rFonts w:ascii="Arial" w:hAnsi="Arial" w:cs="Arial"/>
          <w:sz w:val="24"/>
          <w:szCs w:val="24"/>
        </w:rPr>
        <w:t xml:space="preserve"> e imprimindo os descendentes da estrutura </w:t>
      </w:r>
      <w:proofErr w:type="spellStart"/>
      <w:r w:rsidRPr="00303836">
        <w:rPr>
          <w:rFonts w:ascii="Arial" w:hAnsi="Arial" w:cs="Arial"/>
          <w:sz w:val="24"/>
          <w:szCs w:val="24"/>
        </w:rPr>
        <w:t>hierárica</w:t>
      </w:r>
      <w:proofErr w:type="spellEnd"/>
      <w:r w:rsidRPr="00303836">
        <w:rPr>
          <w:rFonts w:ascii="Arial" w:hAnsi="Arial" w:cs="Arial"/>
          <w:sz w:val="24"/>
          <w:szCs w:val="24"/>
        </w:rPr>
        <w:t>.</w:t>
      </w:r>
    </w:p>
    <w:p w14:paraId="0FA4A3EA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O caso base da recursividade ocorre quando um nó não possui filhos. Nesse momento, o laço de repetição não é executado e a recursão termina naturalmente naquele ramo da árvore.</w:t>
      </w:r>
    </w:p>
    <w:p w14:paraId="3A310E4B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06FE20C3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5. Representação de Ancestrais Repetidos ou Não Encontrados</w:t>
      </w:r>
    </w:p>
    <w:p w14:paraId="2FDB9612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Durante a construção da árvore genealógica, alguns ancestrais apareceram mais de uma vez em diferentes ramos familiares. Isso ocorreu porque famílias reais europeias frequentemente possuem antepassados em comum.</w:t>
      </w:r>
    </w:p>
    <w:p w14:paraId="5706BB8F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Esses ancestrais foram mantidos repetidos na árvore para preservar corretamente a estrutura genealógica e os relacionamentos familiares.</w:t>
      </w:r>
    </w:p>
    <w:p w14:paraId="6112F770" w14:textId="3CCFD5F9" w:rsid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>Não foi necessário utilizar nós com o valor “Desconhecido”, pois foi possível encontrar informações suficientes para completar os cinco níveis exigidos na atividade.</w:t>
      </w:r>
    </w:p>
    <w:p w14:paraId="0C50866E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5E6BDBFA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6. Maior Dificuldade Encontrada</w:t>
      </w:r>
    </w:p>
    <w:p w14:paraId="202EDF97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 xml:space="preserve">A maior dificuldade encontrada pelo grupo foi organizar corretamente os níveis da árvore genealógica e conectar os nós utilizando o método </w:t>
      </w:r>
      <w:proofErr w:type="spellStart"/>
      <w:proofErr w:type="gramStart"/>
      <w:r w:rsidRPr="00303836">
        <w:rPr>
          <w:rFonts w:ascii="Arial" w:hAnsi="Arial" w:cs="Arial"/>
          <w:sz w:val="24"/>
          <w:szCs w:val="24"/>
        </w:rPr>
        <w:t>add</w:t>
      </w:r>
      <w:proofErr w:type="spellEnd"/>
      <w:r w:rsidRPr="00303836">
        <w:rPr>
          <w:rFonts w:ascii="Arial" w:hAnsi="Arial" w:cs="Arial"/>
          <w:sz w:val="24"/>
          <w:szCs w:val="24"/>
        </w:rPr>
        <w:t>(</w:t>
      </w:r>
      <w:proofErr w:type="gramEnd"/>
      <w:r w:rsidRPr="00303836">
        <w:rPr>
          <w:rFonts w:ascii="Arial" w:hAnsi="Arial" w:cs="Arial"/>
          <w:sz w:val="24"/>
          <w:szCs w:val="24"/>
        </w:rPr>
        <w:t xml:space="preserve">) da classe </w:t>
      </w:r>
      <w:proofErr w:type="spellStart"/>
      <w:r w:rsidRPr="00303836">
        <w:rPr>
          <w:rFonts w:ascii="Arial" w:hAnsi="Arial" w:cs="Arial"/>
          <w:sz w:val="24"/>
          <w:szCs w:val="24"/>
        </w:rPr>
        <w:t>DefaultMutableTreeNode</w:t>
      </w:r>
      <w:proofErr w:type="spellEnd"/>
      <w:r w:rsidRPr="00303836">
        <w:rPr>
          <w:rFonts w:ascii="Arial" w:hAnsi="Arial" w:cs="Arial"/>
          <w:sz w:val="24"/>
          <w:szCs w:val="24"/>
        </w:rPr>
        <w:t>.</w:t>
      </w:r>
    </w:p>
    <w:p w14:paraId="77F3913C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 xml:space="preserve">Também houve atenção especial na implementação da recursividade para garantir que todos os níveis fossem impressos corretamente com a </w:t>
      </w:r>
      <w:proofErr w:type="spellStart"/>
      <w:r w:rsidRPr="00303836">
        <w:rPr>
          <w:rFonts w:ascii="Arial" w:hAnsi="Arial" w:cs="Arial"/>
          <w:sz w:val="24"/>
          <w:szCs w:val="24"/>
        </w:rPr>
        <w:t>indentação</w:t>
      </w:r>
      <w:proofErr w:type="spellEnd"/>
      <w:r w:rsidRPr="00303836">
        <w:rPr>
          <w:rFonts w:ascii="Arial" w:hAnsi="Arial" w:cs="Arial"/>
          <w:sz w:val="24"/>
          <w:szCs w:val="24"/>
        </w:rPr>
        <w:t xml:space="preserve"> adequada.</w:t>
      </w:r>
    </w:p>
    <w:p w14:paraId="5617A30E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</w:p>
    <w:p w14:paraId="63D73E74" w14:textId="77777777" w:rsidR="00303836" w:rsidRPr="00303836" w:rsidRDefault="00303836" w:rsidP="003038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836">
        <w:rPr>
          <w:rFonts w:ascii="Arial" w:hAnsi="Arial" w:cs="Arial"/>
          <w:b/>
          <w:bCs/>
          <w:sz w:val="24"/>
          <w:szCs w:val="24"/>
        </w:rPr>
        <w:t>7. Considerações Finais</w:t>
      </w:r>
    </w:p>
    <w:p w14:paraId="03E8C700" w14:textId="77777777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lastRenderedPageBreak/>
        <w:t>A atividade permitiu compreender melhor o funcionamento das estruturas de dados em árvore, além de proporcionar prática com recursividade e organização hierárquica de dados.</w:t>
      </w:r>
    </w:p>
    <w:p w14:paraId="0BE018FC" w14:textId="3922674B" w:rsidR="00303836" w:rsidRPr="00303836" w:rsidRDefault="00303836" w:rsidP="00303836">
      <w:pPr>
        <w:jc w:val="both"/>
        <w:rPr>
          <w:rFonts w:ascii="Arial" w:hAnsi="Arial" w:cs="Arial"/>
          <w:sz w:val="24"/>
          <w:szCs w:val="24"/>
        </w:rPr>
      </w:pPr>
      <w:r w:rsidRPr="00303836">
        <w:rPr>
          <w:rFonts w:ascii="Arial" w:hAnsi="Arial" w:cs="Arial"/>
          <w:sz w:val="24"/>
          <w:szCs w:val="24"/>
        </w:rPr>
        <w:t xml:space="preserve">O trabalho também contribuiu para o aprendizado sobre orientação a objetos, separação de responsabilidades em classes diferentes e utilização do </w:t>
      </w:r>
      <w:proofErr w:type="spellStart"/>
      <w:r w:rsidRPr="00303836">
        <w:rPr>
          <w:rFonts w:ascii="Arial" w:hAnsi="Arial" w:cs="Arial"/>
          <w:sz w:val="24"/>
          <w:szCs w:val="24"/>
        </w:rPr>
        <w:t>Git</w:t>
      </w:r>
      <w:proofErr w:type="spellEnd"/>
      <w:r w:rsidRPr="00303836">
        <w:rPr>
          <w:rFonts w:ascii="Arial" w:hAnsi="Arial" w:cs="Arial"/>
          <w:sz w:val="24"/>
          <w:szCs w:val="24"/>
        </w:rPr>
        <w:t>/GitHub para controle de versões durante o desenvolvimento do projeto.</w:t>
      </w:r>
    </w:p>
    <w:sectPr w:rsidR="00303836" w:rsidRPr="00303836" w:rsidSect="003519C0">
      <w:headerReference w:type="default" r:id="rId8"/>
      <w:footerReference w:type="default" r:id="rId9"/>
      <w:headerReference w:type="first" r:id="rId10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76256" w14:textId="77777777" w:rsidR="000E316F" w:rsidRDefault="000E316F" w:rsidP="00F40B84">
      <w:pPr>
        <w:spacing w:after="0" w:line="240" w:lineRule="auto"/>
      </w:pPr>
      <w:r>
        <w:separator/>
      </w:r>
    </w:p>
  </w:endnote>
  <w:endnote w:type="continuationSeparator" w:id="0">
    <w:p w14:paraId="4ADB8A3B" w14:textId="77777777" w:rsidR="000E316F" w:rsidRDefault="000E316F" w:rsidP="00F40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EDA21" w14:textId="77777777" w:rsidR="003519C0" w:rsidRDefault="003519C0">
    <w:pPr>
      <w:pStyle w:val="Rodap"/>
      <w:jc w:val="right"/>
    </w:pPr>
    <w:r>
      <w:rPr>
        <w:color w:val="4F81BD" w:themeColor="accent1"/>
        <w:sz w:val="20"/>
        <w:szCs w:val="20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Arabic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6B17A7EA" w14:textId="77777777" w:rsidR="003519C0" w:rsidRDefault="003519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18BDB" w14:textId="77777777" w:rsidR="000E316F" w:rsidRDefault="000E316F" w:rsidP="00F40B84">
      <w:pPr>
        <w:spacing w:after="0" w:line="240" w:lineRule="auto"/>
      </w:pPr>
      <w:r>
        <w:separator/>
      </w:r>
    </w:p>
  </w:footnote>
  <w:footnote w:type="continuationSeparator" w:id="0">
    <w:p w14:paraId="4AC32E00" w14:textId="77777777" w:rsidR="000E316F" w:rsidRDefault="000E316F" w:rsidP="00F40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1EB5E" w14:textId="77777777" w:rsidR="003519C0" w:rsidRDefault="003519C0" w:rsidP="003519C0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7CE0E" w14:textId="77777777" w:rsidR="003519C0" w:rsidRDefault="003519C0" w:rsidP="003519C0">
    <w:pPr>
      <w:pStyle w:val="Cabealho"/>
      <w:spacing w:before="120" w:after="120"/>
      <w:jc w:val="center"/>
      <w:rPr>
        <w:rFonts w:ascii="Arial" w:hAnsi="Arial" w:cs="Arial"/>
        <w:b/>
        <w:sz w:val="30"/>
        <w:szCs w:val="30"/>
      </w:rPr>
    </w:pPr>
    <w:r w:rsidRPr="00FD73AB">
      <w:rPr>
        <w:rFonts w:ascii="Arial" w:hAnsi="Arial" w:cs="Arial"/>
        <w:b/>
        <w:sz w:val="30"/>
        <w:szCs w:val="30"/>
      </w:rPr>
      <w:t>UNIVERSIDADE ESTADUAL DO SUDOESTE DA BAHIA</w:t>
    </w:r>
  </w:p>
  <w:p w14:paraId="10E8E1BB" w14:textId="77777777" w:rsidR="003519C0" w:rsidRDefault="003519C0" w:rsidP="003519C0">
    <w:pPr>
      <w:pStyle w:val="Cabealho"/>
      <w:spacing w:before="120" w:after="120"/>
      <w:jc w:val="center"/>
      <w:rPr>
        <w:rFonts w:ascii="Arial" w:hAnsi="Arial" w:cs="Arial"/>
        <w:b/>
        <w:sz w:val="26"/>
        <w:szCs w:val="26"/>
      </w:rPr>
    </w:pPr>
    <w:r w:rsidRPr="00281910">
      <w:rPr>
        <w:rFonts w:ascii="Arial" w:hAnsi="Arial" w:cs="Arial"/>
        <w:b/>
        <w:sz w:val="26"/>
        <w:szCs w:val="26"/>
      </w:rPr>
      <w:t>CURSO DE ANÁLISE E DESENVOLVIMENTO DE SISTEMAS</w:t>
    </w:r>
  </w:p>
  <w:p w14:paraId="5128731D" w14:textId="77777777" w:rsidR="003519C0" w:rsidRPr="0093388C" w:rsidRDefault="003519C0" w:rsidP="003519C0">
    <w:pPr>
      <w:pStyle w:val="Cabealho"/>
      <w:spacing w:before="120" w:after="120"/>
      <w:jc w:val="center"/>
      <w:rPr>
        <w:rFonts w:ascii="Arial" w:hAnsi="Arial" w:cs="Arial"/>
        <w:b/>
        <w:sz w:val="6"/>
        <w:szCs w:val="6"/>
      </w:rPr>
    </w:pPr>
  </w:p>
  <w:p w14:paraId="17D4F182" w14:textId="47C62F5A" w:rsidR="003519C0" w:rsidRPr="00F40B84" w:rsidRDefault="003519C0" w:rsidP="00922E5B">
    <w:pPr>
      <w:pStyle w:val="Cabealho"/>
      <w:spacing w:before="120" w:after="120"/>
      <w:jc w:val="center"/>
      <w:rPr>
        <w:rFonts w:ascii="Arial" w:hAnsi="Arial" w:cs="Arial"/>
        <w:b/>
        <w:sz w:val="24"/>
        <w:szCs w:val="24"/>
      </w:rPr>
    </w:pPr>
    <w:r w:rsidRPr="00F40B84">
      <w:rPr>
        <w:rFonts w:ascii="Arial" w:hAnsi="Arial" w:cs="Arial"/>
        <w:b/>
        <w:sz w:val="24"/>
        <w:szCs w:val="24"/>
      </w:rPr>
      <w:t xml:space="preserve">Disciplina: </w:t>
    </w:r>
    <w:r w:rsidR="00303836" w:rsidRPr="00303836">
      <w:rPr>
        <w:rFonts w:ascii="Arial" w:hAnsi="Arial" w:cs="Arial"/>
        <w:b/>
        <w:sz w:val="24"/>
        <w:szCs w:val="24"/>
      </w:rPr>
      <w:t>Estrutura de Dados</w:t>
    </w:r>
  </w:p>
  <w:p w14:paraId="470FCF55" w14:textId="5BC403E9" w:rsidR="00922E5B" w:rsidRPr="00922E5B" w:rsidRDefault="003519C0" w:rsidP="00922E5B">
    <w:pPr>
      <w:pStyle w:val="Cabealho"/>
      <w:spacing w:before="120" w:after="120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Professor:</w:t>
    </w:r>
    <w:r w:rsidRPr="00FD73AB">
      <w:rPr>
        <w:rFonts w:ascii="Arial" w:hAnsi="Arial" w:cs="Arial"/>
        <w:b/>
        <w:sz w:val="24"/>
        <w:szCs w:val="24"/>
      </w:rPr>
      <w:t>  </w:t>
    </w:r>
    <w:r w:rsidR="00303836" w:rsidRPr="00303836">
      <w:rPr>
        <w:rFonts w:ascii="Arial" w:hAnsi="Arial" w:cs="Arial"/>
        <w:b/>
        <w:sz w:val="24"/>
        <w:szCs w:val="24"/>
      </w:rPr>
      <w:t>Murilo Silva Santana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D2E67B"/>
    <w:multiLevelType w:val="hybridMultilevel"/>
    <w:tmpl w:val="3DA4F5F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11AFD38"/>
    <w:multiLevelType w:val="hybridMultilevel"/>
    <w:tmpl w:val="AC22398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6E3F23"/>
    <w:multiLevelType w:val="hybridMultilevel"/>
    <w:tmpl w:val="D6B6A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79C1"/>
    <w:multiLevelType w:val="multilevel"/>
    <w:tmpl w:val="303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37E7C"/>
    <w:multiLevelType w:val="hybridMultilevel"/>
    <w:tmpl w:val="BA2318E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A573996"/>
    <w:multiLevelType w:val="hybridMultilevel"/>
    <w:tmpl w:val="F94EE7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54B6F"/>
    <w:multiLevelType w:val="multilevel"/>
    <w:tmpl w:val="469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1619E"/>
    <w:multiLevelType w:val="multilevel"/>
    <w:tmpl w:val="4FD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D395C"/>
    <w:multiLevelType w:val="multilevel"/>
    <w:tmpl w:val="655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D"/>
    <w:rsid w:val="00021CFF"/>
    <w:rsid w:val="00043B58"/>
    <w:rsid w:val="000477D9"/>
    <w:rsid w:val="0006376B"/>
    <w:rsid w:val="000C48F9"/>
    <w:rsid w:val="000C5D59"/>
    <w:rsid w:val="000E316F"/>
    <w:rsid w:val="00124D84"/>
    <w:rsid w:val="00154D53"/>
    <w:rsid w:val="00176CD2"/>
    <w:rsid w:val="001A242A"/>
    <w:rsid w:val="001B62FD"/>
    <w:rsid w:val="001E40FA"/>
    <w:rsid w:val="001E6064"/>
    <w:rsid w:val="0021244E"/>
    <w:rsid w:val="00220C49"/>
    <w:rsid w:val="00254BD7"/>
    <w:rsid w:val="00281910"/>
    <w:rsid w:val="002C4050"/>
    <w:rsid w:val="00303836"/>
    <w:rsid w:val="00345E36"/>
    <w:rsid w:val="003519C0"/>
    <w:rsid w:val="003A573A"/>
    <w:rsid w:val="003C1CF5"/>
    <w:rsid w:val="003C3616"/>
    <w:rsid w:val="003C67C3"/>
    <w:rsid w:val="00430A7B"/>
    <w:rsid w:val="004958A6"/>
    <w:rsid w:val="004C20AB"/>
    <w:rsid w:val="004C3C11"/>
    <w:rsid w:val="00512D44"/>
    <w:rsid w:val="005155A0"/>
    <w:rsid w:val="0053054B"/>
    <w:rsid w:val="00536B3B"/>
    <w:rsid w:val="005F188C"/>
    <w:rsid w:val="006171CA"/>
    <w:rsid w:val="00645C3C"/>
    <w:rsid w:val="006C1BB8"/>
    <w:rsid w:val="00754692"/>
    <w:rsid w:val="007B6B86"/>
    <w:rsid w:val="007C77FC"/>
    <w:rsid w:val="00830E36"/>
    <w:rsid w:val="00832B79"/>
    <w:rsid w:val="00837360"/>
    <w:rsid w:val="008516FD"/>
    <w:rsid w:val="0085780F"/>
    <w:rsid w:val="00865221"/>
    <w:rsid w:val="008D590E"/>
    <w:rsid w:val="008E055A"/>
    <w:rsid w:val="00922E5B"/>
    <w:rsid w:val="0093388C"/>
    <w:rsid w:val="0093693F"/>
    <w:rsid w:val="00964B92"/>
    <w:rsid w:val="00976322"/>
    <w:rsid w:val="00A07959"/>
    <w:rsid w:val="00A10C90"/>
    <w:rsid w:val="00A8506E"/>
    <w:rsid w:val="00AA5129"/>
    <w:rsid w:val="00AD302E"/>
    <w:rsid w:val="00B335B6"/>
    <w:rsid w:val="00B36689"/>
    <w:rsid w:val="00B41EB0"/>
    <w:rsid w:val="00B51165"/>
    <w:rsid w:val="00B87309"/>
    <w:rsid w:val="00BB1A59"/>
    <w:rsid w:val="00BB352D"/>
    <w:rsid w:val="00BC02D7"/>
    <w:rsid w:val="00BE1746"/>
    <w:rsid w:val="00C503FA"/>
    <w:rsid w:val="00DC4A70"/>
    <w:rsid w:val="00E163DF"/>
    <w:rsid w:val="00E76BE3"/>
    <w:rsid w:val="00E93C7A"/>
    <w:rsid w:val="00F40B84"/>
    <w:rsid w:val="00FC47E0"/>
    <w:rsid w:val="00F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684679"/>
  <w15:docId w15:val="{4B6660BF-1F9B-4253-BA00-55822500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3DF"/>
  </w:style>
  <w:style w:type="paragraph" w:styleId="Ttulo1">
    <w:name w:val="heading 1"/>
    <w:basedOn w:val="Normal"/>
    <w:next w:val="Normal"/>
    <w:link w:val="Ttulo1Char"/>
    <w:uiPriority w:val="9"/>
    <w:qFormat/>
    <w:rsid w:val="00F40B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B51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116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B511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40B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0B84"/>
  </w:style>
  <w:style w:type="paragraph" w:styleId="Rodap">
    <w:name w:val="footer"/>
    <w:basedOn w:val="Normal"/>
    <w:link w:val="RodapChar"/>
    <w:uiPriority w:val="99"/>
    <w:unhideWhenUsed/>
    <w:rsid w:val="00F40B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0B84"/>
  </w:style>
  <w:style w:type="character" w:customStyle="1" w:styleId="Ttulo1Char">
    <w:name w:val="Título 1 Char"/>
    <w:basedOn w:val="Fontepargpadro"/>
    <w:link w:val="Ttulo1"/>
    <w:uiPriority w:val="9"/>
    <w:rsid w:val="00F40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A0795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837360"/>
    <w:pPr>
      <w:ind w:left="720"/>
      <w:contextualSpacing/>
    </w:pPr>
  </w:style>
  <w:style w:type="table" w:styleId="Tabelacomgrade">
    <w:name w:val="Table Grid"/>
    <w:basedOn w:val="Tabelanormal"/>
    <w:uiPriority w:val="59"/>
    <w:rsid w:val="00E93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C02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katex-mathml">
    <w:name w:val="katex-mathml"/>
    <w:basedOn w:val="Fontepargpadro"/>
    <w:rsid w:val="007C77FC"/>
  </w:style>
  <w:style w:type="character" w:customStyle="1" w:styleId="mord">
    <w:name w:val="mord"/>
    <w:basedOn w:val="Fontepargpadro"/>
    <w:rsid w:val="007C77FC"/>
  </w:style>
  <w:style w:type="character" w:styleId="MenoPendente">
    <w:name w:val="Unresolved Mention"/>
    <w:basedOn w:val="Fontepargpadro"/>
    <w:uiPriority w:val="99"/>
    <w:semiHidden/>
    <w:unhideWhenUsed/>
    <w:rsid w:val="00DC4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16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io\Dropbox\CURSO%20DE%20ADS\PAPEL%20TIMBRAD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344E8-E564-4C0E-94AC-35396ECA8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TIMBRADO.dotx</Template>
  <TotalTime>7</TotalTime>
  <Pages>3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</dc:creator>
  <cp:lastModifiedBy>Silvio</cp:lastModifiedBy>
  <cp:revision>3</cp:revision>
  <cp:lastPrinted>2026-03-08T16:37:00Z</cp:lastPrinted>
  <dcterms:created xsi:type="dcterms:W3CDTF">2026-05-24T19:02:00Z</dcterms:created>
  <dcterms:modified xsi:type="dcterms:W3CDTF">2026-05-24T19:08:00Z</dcterms:modified>
</cp:coreProperties>
</file>